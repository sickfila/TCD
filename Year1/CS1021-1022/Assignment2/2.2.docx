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1A02" w:rsidRPr="00D968EC" w:rsidRDefault="00C01A02" w:rsidP="00C01A02">
      <w:pPr>
        <w:rPr>
          <w:rStyle w:val="ftb"/>
          <w:rFonts w:ascii="Times New Roman" w:hAnsi="Times New Roman" w:cs="Times New Roman"/>
          <w:b/>
          <w:bCs/>
          <w:color w:val="323E4F"/>
          <w:sz w:val="36"/>
          <w:szCs w:val="32"/>
          <w:shd w:val="clear" w:color="auto" w:fill="FFFFFF"/>
        </w:rPr>
      </w:pPr>
      <w:r w:rsidRPr="00D968EC">
        <w:rPr>
          <w:rStyle w:val="ftb"/>
          <w:rFonts w:ascii="Times New Roman" w:hAnsi="Times New Roman" w:cs="Times New Roman"/>
          <w:b/>
          <w:bCs/>
          <w:color w:val="323E4F"/>
          <w:sz w:val="36"/>
          <w:szCs w:val="32"/>
          <w:shd w:val="clear" w:color="auto" w:fill="FFFFFF"/>
        </w:rPr>
        <w:t>CS1022: Assignmen</w:t>
      </w:r>
      <w:r w:rsidRPr="00D968EC">
        <w:rPr>
          <w:rStyle w:val="ftb"/>
          <w:rFonts w:ascii="Times New Roman" w:hAnsi="Times New Roman" w:cs="Times New Roman"/>
          <w:b/>
          <w:bCs/>
          <w:color w:val="323E4F"/>
          <w:spacing w:val="5"/>
          <w:sz w:val="36"/>
          <w:szCs w:val="32"/>
          <w:shd w:val="clear" w:color="auto" w:fill="FFFFFF"/>
        </w:rPr>
        <w:t>t</w:t>
      </w:r>
      <w:r w:rsidRPr="00D968EC">
        <w:rPr>
          <w:rStyle w:val="ftb"/>
          <w:rFonts w:ascii="Times New Roman" w:hAnsi="Times New Roman" w:cs="Times New Roman"/>
          <w:b/>
          <w:bCs/>
          <w:color w:val="323E4F"/>
          <w:sz w:val="36"/>
          <w:szCs w:val="32"/>
          <w:shd w:val="clear" w:color="auto" w:fill="FFFFFF"/>
        </w:rPr>
        <w:t xml:space="preserve"> #1</w:t>
      </w:r>
    </w:p>
    <w:p w:rsidR="000B1043" w:rsidRPr="00D968EC" w:rsidRDefault="00C01A02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pacing w:val="12"/>
          <w:sz w:val="24"/>
          <w:szCs w:val="32"/>
          <w:shd w:val="clear" w:color="auto" w:fill="FFFFFF"/>
        </w:rPr>
        <w:t>M</w:t>
      </w:r>
      <w:r w:rsidRPr="00D968EC">
        <w:rPr>
          <w:rStyle w:val="ftr"/>
          <w:rFonts w:ascii="Times New Roman" w:hAnsi="Times New Roman" w:cs="Times New Roman"/>
          <w:color w:val="000000"/>
          <w:spacing w:val="-12"/>
          <w:sz w:val="24"/>
          <w:szCs w:val="32"/>
          <w:shd w:val="clear" w:color="auto" w:fill="FFFFFF"/>
        </w:rPr>
        <w:t>y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 report on the second computing assignment is as follows</w:t>
      </w:r>
      <w:r w:rsidR="000B1043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:</w:t>
      </w:r>
    </w:p>
    <w:p w:rsidR="00E30A15" w:rsidRPr="00D968EC" w:rsidRDefault="00C01A02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pacing w:val="-12"/>
          <w:sz w:val="24"/>
          <w:szCs w:val="32"/>
          <w:shd w:val="clear" w:color="auto" w:fill="FFFFFF"/>
        </w:rPr>
        <w:t>T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he assignment was split into three parts: </w:t>
      </w:r>
      <w:r w:rsidR="000B1043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1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.1: </w:t>
      </w:r>
      <w:r w:rsidR="000B1043" w:rsidRPr="00D968EC">
        <w:rPr>
          <w:rFonts w:ascii="Times New Roman" w:hAnsi="Times New Roman" w:cs="Times New Roman"/>
        </w:rPr>
        <w:t>Brightness and Contrast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, </w:t>
      </w:r>
      <w:r w:rsidR="000B1043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1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.2: </w:t>
      </w:r>
      <w:r w:rsidR="000B1043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Blur effect,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 </w:t>
      </w:r>
      <w:r w:rsidR="000B1043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1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.3: </w:t>
      </w:r>
      <w:r w:rsidR="00C72067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Bonus effect</w:t>
      </w:r>
      <w:r w:rsidR="00C60FDC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.</w:t>
      </w:r>
    </w:p>
    <w:p w:rsidR="00C60FDC" w:rsidRPr="00D968EC" w:rsidRDefault="00C60FDC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1.1: Brightness and Contrast:</w:t>
      </w:r>
    </w:p>
    <w:p w:rsidR="00C60FDC" w:rsidRPr="00D968EC" w:rsidRDefault="00C60FDC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This part involved processing the TCD crest image and adjusting the brightness and contrast.</w:t>
      </w:r>
    </w:p>
    <w:p w:rsidR="00A05355" w:rsidRPr="00D968EC" w:rsidRDefault="002A4972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had to take pixels from an array, separating them into red/green/blue components and performing a brightness and contrast formula and store the pixel back in.</w:t>
      </w:r>
    </w:p>
    <w:p w:rsidR="00700493" w:rsidRPr="00D968EC" w:rsidRDefault="00700493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The array looked like this: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6"/>
        <w:gridCol w:w="336"/>
        <w:gridCol w:w="336"/>
        <w:gridCol w:w="336"/>
        <w:gridCol w:w="456"/>
      </w:tblGrid>
      <w:tr w:rsidR="00700493" w:rsidRPr="00D968EC" w:rsidTr="00700493">
        <w:trPr>
          <w:trHeight w:val="277"/>
        </w:trPr>
        <w:tc>
          <w:tcPr>
            <w:tcW w:w="245" w:type="dxa"/>
          </w:tcPr>
          <w:p w:rsidR="00700493" w:rsidRPr="00D968EC" w:rsidRDefault="00700493" w:rsidP="00C01A02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  <w:t>1</w:t>
            </w:r>
          </w:p>
        </w:tc>
        <w:tc>
          <w:tcPr>
            <w:tcW w:w="245" w:type="dxa"/>
          </w:tcPr>
          <w:p w:rsidR="00700493" w:rsidRPr="00D968EC" w:rsidRDefault="00700493" w:rsidP="00C01A02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  <w:t>2</w:t>
            </w:r>
          </w:p>
        </w:tc>
        <w:tc>
          <w:tcPr>
            <w:tcW w:w="245" w:type="dxa"/>
          </w:tcPr>
          <w:p w:rsidR="00700493" w:rsidRPr="00D968EC" w:rsidRDefault="00700493" w:rsidP="00C01A02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  <w:t>3</w:t>
            </w:r>
          </w:p>
        </w:tc>
        <w:tc>
          <w:tcPr>
            <w:tcW w:w="245" w:type="dxa"/>
          </w:tcPr>
          <w:p w:rsidR="00700493" w:rsidRPr="00D968EC" w:rsidRDefault="00700493" w:rsidP="00C01A02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  <w:t>4</w:t>
            </w:r>
          </w:p>
        </w:tc>
        <w:tc>
          <w:tcPr>
            <w:tcW w:w="246" w:type="dxa"/>
          </w:tcPr>
          <w:p w:rsidR="00700493" w:rsidRPr="00D968EC" w:rsidRDefault="00700493" w:rsidP="00C01A02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  <w:t>5</w:t>
            </w:r>
          </w:p>
        </w:tc>
      </w:tr>
      <w:tr w:rsidR="00700493" w:rsidRPr="00D968EC" w:rsidTr="00700493">
        <w:trPr>
          <w:trHeight w:val="277"/>
        </w:trPr>
        <w:tc>
          <w:tcPr>
            <w:tcW w:w="245" w:type="dxa"/>
          </w:tcPr>
          <w:p w:rsidR="00700493" w:rsidRPr="00D968EC" w:rsidRDefault="00700493" w:rsidP="00C01A02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  <w:t>6</w:t>
            </w:r>
          </w:p>
        </w:tc>
        <w:tc>
          <w:tcPr>
            <w:tcW w:w="245" w:type="dxa"/>
          </w:tcPr>
          <w:p w:rsidR="00700493" w:rsidRPr="00D968EC" w:rsidRDefault="00700493" w:rsidP="00C01A02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  <w:t>7</w:t>
            </w:r>
          </w:p>
        </w:tc>
        <w:tc>
          <w:tcPr>
            <w:tcW w:w="245" w:type="dxa"/>
          </w:tcPr>
          <w:p w:rsidR="00700493" w:rsidRPr="00D968EC" w:rsidRDefault="00700493" w:rsidP="00C01A02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  <w:t>8</w:t>
            </w:r>
          </w:p>
        </w:tc>
        <w:tc>
          <w:tcPr>
            <w:tcW w:w="245" w:type="dxa"/>
          </w:tcPr>
          <w:p w:rsidR="00700493" w:rsidRPr="00D968EC" w:rsidRDefault="00700493" w:rsidP="00C01A02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  <w:t>9</w:t>
            </w:r>
          </w:p>
        </w:tc>
        <w:tc>
          <w:tcPr>
            <w:tcW w:w="246" w:type="dxa"/>
          </w:tcPr>
          <w:p w:rsidR="00700493" w:rsidRPr="00D968EC" w:rsidRDefault="00700493" w:rsidP="00C01A02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  <w:t>10</w:t>
            </w:r>
          </w:p>
        </w:tc>
      </w:tr>
    </w:tbl>
    <w:p w:rsidR="00700493" w:rsidRPr="00D968EC" w:rsidRDefault="00700493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925B79" w:rsidRPr="00D968EC" w:rsidRDefault="00E323A6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used a nested loop to go through the array of pixels, going through each row and each then each column in the row.</w:t>
      </w:r>
      <w:r w:rsidR="000A0FB8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 I created a counter for the columns and rows, incrementing once each row or columns pixels were operated on. </w:t>
      </w:r>
    </w:p>
    <w:p w:rsidR="00ED1D1C" w:rsidRPr="00D968EC" w:rsidRDefault="00ED1D1C" w:rsidP="00ED1D1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row</w:t>
      </w:r>
    </w:p>
    <w:p w:rsidR="00ED1D1C" w:rsidRPr="00D968EC" w:rsidRDefault="00ED1D1C" w:rsidP="00ED1D1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CMP R11, R5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;if(row!=colHeight)</w:t>
      </w:r>
    </w:p>
    <w:p w:rsidR="00ED1D1C" w:rsidRPr="00D968EC" w:rsidRDefault="00ED1D1C" w:rsidP="00ED1D1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BEQ endRow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;{</w:t>
      </w:r>
    </w:p>
    <w:p w:rsidR="00ED1D1C" w:rsidRPr="00D968EC" w:rsidRDefault="00ED1D1C" w:rsidP="00ED1D1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</w:p>
    <w:p w:rsidR="00ED1D1C" w:rsidRPr="00D968EC" w:rsidRDefault="00ED1D1C" w:rsidP="00ED1D1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column</w:t>
      </w:r>
    </w:p>
    <w:p w:rsidR="00ED1D1C" w:rsidRPr="00D968EC" w:rsidRDefault="00ED1D1C" w:rsidP="00ED1D1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CMP R12, R6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;if(col!=rowWidth)</w:t>
      </w:r>
    </w:p>
    <w:p w:rsidR="00925B79" w:rsidRPr="00D968EC" w:rsidRDefault="00ED1D1C" w:rsidP="00ED1D1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BEQ endColumn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;{</w:t>
      </w:r>
    </w:p>
    <w:p w:rsidR="004208EF" w:rsidRPr="00D968EC" w:rsidRDefault="004208EF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This is how the loop branched back</w:t>
      </w:r>
      <w:r w:rsidR="00555978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:</w:t>
      </w:r>
    </w:p>
    <w:p w:rsidR="006761DC" w:rsidRPr="00D968EC" w:rsidRDefault="003F6ED0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Fonts w:ascii="Times New Roman" w:hAnsi="Times New Roman" w:cs="Times New Roman"/>
          <w:noProof/>
          <w:lang w:eastAsia="en-IE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333750" cy="13620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1"/>
                    <a:stretch/>
                  </pic:blipFill>
                  <pic:spPr bwMode="auto">
                    <a:xfrm>
                      <a:off x="0" y="0"/>
                      <a:ext cx="333375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761DC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reset the column counter when it moved to the next row.(MOV R12, #0)</w:t>
      </w:r>
    </w:p>
    <w:p w:rsidR="006761DC" w:rsidRPr="00D968EC" w:rsidRDefault="006761DC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6761DC" w:rsidRPr="00D968EC" w:rsidRDefault="006761DC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6761DC" w:rsidRPr="00D968EC" w:rsidRDefault="006761DC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6761DC" w:rsidRPr="00D968EC" w:rsidRDefault="006761DC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A72C73" w:rsidRPr="00D968EC" w:rsidRDefault="00A72C73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To extract a specific colour from a pixel I had to use logical AND with a specific buffer location for each colo</w:t>
      </w:r>
      <w:r w:rsidR="009434B6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u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r.</w:t>
      </w:r>
    </w:p>
    <w:p w:rsidR="00A72C73" w:rsidRPr="00D968EC" w:rsidRDefault="009A6AC9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Fonts w:ascii="Times New Roman" w:hAnsi="Times New Roman" w:cs="Times New Roman"/>
          <w:noProof/>
          <w:lang w:eastAsia="en-I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3000375" cy="46482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This code takes the significant bits for the green component and shifts it right so you can operate on it.</w:t>
      </w:r>
    </w:p>
    <w:p w:rsidR="006761DC" w:rsidRPr="00D968EC" w:rsidRDefault="006761DC" w:rsidP="006761D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used #0x00FF0000 as a buffer for blue.</w:t>
      </w:r>
    </w:p>
    <w:p w:rsidR="006761DC" w:rsidRPr="00D968EC" w:rsidRDefault="006761DC" w:rsidP="006761D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used #0x0000FF00 as a buffer for green.</w:t>
      </w:r>
    </w:p>
    <w:p w:rsidR="006761DC" w:rsidRPr="00D968EC" w:rsidRDefault="006761DC" w:rsidP="006761D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used #0x000000FF as a buffer for red.</w:t>
      </w:r>
    </w:p>
    <w:p w:rsidR="0024432D" w:rsidRPr="00D968EC" w:rsidRDefault="0024432D" w:rsidP="0024432D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24432D" w:rsidRPr="00D968EC" w:rsidRDefault="0024432D" w:rsidP="0024432D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In order to operate on the code I logically shifted blue and green.(LSR#16 and LSR#8 respectively</w:t>
      </w:r>
    </w:p>
    <w:p w:rsidR="006761DC" w:rsidRPr="00D968EC" w:rsidRDefault="006761DC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7A7868" w:rsidRPr="00D968EC" w:rsidRDefault="007A7868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My formula for adjusting brightness and contrast was as follows:</w:t>
      </w:r>
    </w:p>
    <w:p w:rsidR="007A7868" w:rsidRPr="00D968EC" w:rsidRDefault="007A7868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P’ = (P*A/16)+B</w:t>
      </w:r>
    </w:p>
    <w:p w:rsidR="007A7868" w:rsidRPr="00D968EC" w:rsidRDefault="007A7868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P’=new pixel</w:t>
      </w:r>
    </w:p>
    <w:p w:rsidR="007A7868" w:rsidRPr="00D968EC" w:rsidRDefault="007A7868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P=old pixel</w:t>
      </w:r>
    </w:p>
    <w:p w:rsidR="007A7868" w:rsidRPr="00D968EC" w:rsidRDefault="007A7868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A= contrast (default=16)</w:t>
      </w:r>
    </w:p>
    <w:p w:rsidR="007A7868" w:rsidRPr="00D968EC" w:rsidRDefault="007A7868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B=brightness</w:t>
      </w:r>
    </w:p>
    <w:p w:rsidR="007A7868" w:rsidRPr="00D968EC" w:rsidRDefault="00387DED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In the formula I had to divide by 16 so I used this subroutine to make my code more readable</w:t>
      </w:r>
      <w:r w:rsidR="003F6ED0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 and to follow syntax.</w:t>
      </w:r>
    </w:p>
    <w:p w:rsidR="00012A27" w:rsidRPr="00D968EC" w:rsidRDefault="00012A27" w:rsidP="00012A27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div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 xml:space="preserve">; while </w:t>
      </w:r>
    </w:p>
    <w:p w:rsidR="00012A27" w:rsidRPr="00D968EC" w:rsidRDefault="00012A27" w:rsidP="00012A27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CMP R1, #16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;(remainder &gt;= b )</w:t>
      </w:r>
    </w:p>
    <w:p w:rsidR="00012A27" w:rsidRPr="00D968EC" w:rsidRDefault="00012A27" w:rsidP="00012A27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BLO finDiv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; {</w:t>
      </w:r>
    </w:p>
    <w:p w:rsidR="00012A27" w:rsidRPr="00D968EC" w:rsidRDefault="00012A27" w:rsidP="00012A27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ADD R2, R2, #1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;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quotient = quotient + 1 ;</w:t>
      </w:r>
    </w:p>
    <w:p w:rsidR="00012A27" w:rsidRPr="00D968EC" w:rsidRDefault="00012A27" w:rsidP="00012A27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SUB R1, R1, #16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;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remainder = remainder - b ;</w:t>
      </w:r>
    </w:p>
    <w:p w:rsidR="00925B79" w:rsidRPr="00D968EC" w:rsidRDefault="00012A27" w:rsidP="00012A27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B div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; }</w:t>
      </w:r>
    </w:p>
    <w:p w:rsidR="00012A27" w:rsidRPr="00D968EC" w:rsidRDefault="00012A27" w:rsidP="00012A27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925B79" w:rsidRPr="00D968EC" w:rsidRDefault="00555978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lastRenderedPageBreak/>
        <w:t>I adjusted my red green and blue values for overflow and exceeding the 255 limit.</w:t>
      </w:r>
    </w:p>
    <w:p w:rsidR="00555978" w:rsidRPr="00D968EC" w:rsidRDefault="00555978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If the register value was above 0xF0000000 I assumed it overflowed and set the value to 0</w:t>
      </w:r>
      <w:r w:rsidR="00016EBC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, which is the min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.</w:t>
      </w:r>
    </w:p>
    <w:p w:rsidR="00555978" w:rsidRPr="00D968EC" w:rsidRDefault="00555978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After that if the register was still more than 255 I set it to 255</w:t>
      </w:r>
      <w:r w:rsidR="00016EBC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, which is the max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.</w:t>
      </w:r>
    </w:p>
    <w:p w:rsidR="00E53350" w:rsidRPr="00D968EC" w:rsidRDefault="00E53350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repeated this for all 3 colour values.</w:t>
      </w:r>
    </w:p>
    <w:p w:rsidR="0024432D" w:rsidRPr="00D968EC" w:rsidRDefault="0024432D" w:rsidP="0024432D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logically shift blue and green(LSL#16, LSL#8) to return to its original positions.</w:t>
      </w:r>
    </w:p>
    <w:p w:rsidR="00684852" w:rsidRPr="00D968EC" w:rsidRDefault="00684852" w:rsidP="00C01A0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The updated image gets re-displayed after all the operations have been performed.</w:t>
      </w:r>
    </w:p>
    <w:p w:rsidR="003D549F" w:rsidRPr="00D968EC" w:rsidRDefault="003D549F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br w:type="page"/>
      </w:r>
    </w:p>
    <w:p w:rsidR="00696DEA" w:rsidRPr="00D968EC" w:rsidRDefault="007C45C1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TESTING: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26"/>
        <w:gridCol w:w="3490"/>
      </w:tblGrid>
      <w:tr w:rsidR="00696DEA" w:rsidRPr="00D968EC" w:rsidTr="00696DEA">
        <w:tc>
          <w:tcPr>
            <w:tcW w:w="4508" w:type="dxa"/>
          </w:tcPr>
          <w:p w:rsidR="00696DEA" w:rsidRPr="00D968EC" w:rsidRDefault="00696DEA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Fonts w:ascii="Times New Roman" w:hAnsi="Times New Roman" w:cs="Times New Roman"/>
                <w:noProof/>
                <w:lang w:eastAsia="en-IE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333750" cy="342900"/>
                  <wp:effectExtent l="0" t="0" r="0" b="0"/>
                  <wp:wrapSquare wrapText="bothSides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86C0B" w:rsidRPr="00D968EC"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  <w:t>The brightness was turned up slightly and the contrast was left untouched.</w:t>
            </w:r>
          </w:p>
        </w:tc>
        <w:tc>
          <w:tcPr>
            <w:tcW w:w="4508" w:type="dxa"/>
          </w:tcPr>
          <w:p w:rsidR="00696DEA" w:rsidRPr="00D968EC" w:rsidRDefault="00696DEA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Fonts w:ascii="Times New Roman" w:hAnsi="Times New Roman" w:cs="Times New Roman"/>
                <w:noProof/>
                <w:lang w:eastAsia="en-IE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-18415</wp:posOffset>
                  </wp:positionH>
                  <wp:positionV relativeFrom="paragraph">
                    <wp:posOffset>13335</wp:posOffset>
                  </wp:positionV>
                  <wp:extent cx="1609725" cy="2114550"/>
                  <wp:effectExtent l="0" t="0" r="9525" b="0"/>
                  <wp:wrapSquare wrapText="bothSides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G_20170320_131511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45" r="13658" b="25859"/>
                          <a:stretch/>
                        </pic:blipFill>
                        <pic:spPr bwMode="auto">
                          <a:xfrm>
                            <a:off x="0" y="0"/>
                            <a:ext cx="1609725" cy="2114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96DEA" w:rsidRPr="00D968EC" w:rsidTr="00696DEA">
        <w:tc>
          <w:tcPr>
            <w:tcW w:w="4508" w:type="dxa"/>
          </w:tcPr>
          <w:p w:rsidR="00696DEA" w:rsidRPr="00D968EC" w:rsidRDefault="00696DEA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Fonts w:ascii="Times New Roman" w:hAnsi="Times New Roman" w:cs="Times New Roman"/>
                <w:noProof/>
                <w:lang w:eastAsia="en-IE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3175</wp:posOffset>
                  </wp:positionV>
                  <wp:extent cx="3228975" cy="304800"/>
                  <wp:effectExtent l="0" t="0" r="9525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86C0B" w:rsidRPr="00D968EC"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  <w:t>The image was very bright in this case and the contrast was untouched.</w:t>
            </w:r>
          </w:p>
        </w:tc>
        <w:tc>
          <w:tcPr>
            <w:tcW w:w="4508" w:type="dxa"/>
          </w:tcPr>
          <w:p w:rsidR="00696DEA" w:rsidRPr="00D968EC" w:rsidRDefault="003A0FD8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Fonts w:ascii="Times New Roman" w:hAnsi="Times New Roman" w:cs="Times New Roman"/>
                <w:noProof/>
                <w:color w:val="000000"/>
                <w:sz w:val="24"/>
                <w:szCs w:val="32"/>
                <w:shd w:val="clear" w:color="auto" w:fill="FFFFFF"/>
                <w:lang w:eastAsia="en-IE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-268605</wp:posOffset>
                  </wp:positionH>
                  <wp:positionV relativeFrom="paragraph">
                    <wp:posOffset>254000</wp:posOffset>
                  </wp:positionV>
                  <wp:extent cx="2136775" cy="1628775"/>
                  <wp:effectExtent l="6350" t="0" r="3175" b="3175"/>
                  <wp:wrapSquare wrapText="bothSides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G_20170320_131759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83" t="6177" r="23372" b="10441"/>
                          <a:stretch/>
                        </pic:blipFill>
                        <pic:spPr bwMode="auto">
                          <a:xfrm rot="16200000">
                            <a:off x="0" y="0"/>
                            <a:ext cx="2136775" cy="1628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96DEA" w:rsidRPr="00D968EC" w:rsidTr="00696DEA">
        <w:tc>
          <w:tcPr>
            <w:tcW w:w="4508" w:type="dxa"/>
          </w:tcPr>
          <w:p w:rsidR="00696DEA" w:rsidRPr="00D968EC" w:rsidRDefault="00696DEA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Fonts w:ascii="Times New Roman" w:hAnsi="Times New Roman" w:cs="Times New Roman"/>
                <w:noProof/>
                <w:lang w:eastAsia="en-IE"/>
              </w:rPr>
              <w:drawing>
                <wp:inline distT="0" distB="0" distL="0" distR="0" wp14:anchorId="2B13278A" wp14:editId="18E0A2B7">
                  <wp:extent cx="3143250" cy="2762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452C" w:rsidRPr="00D968EC" w:rsidRDefault="0099452C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  <w:t>The contrast was slightly turned up in this case.</w:t>
            </w:r>
          </w:p>
        </w:tc>
        <w:tc>
          <w:tcPr>
            <w:tcW w:w="4508" w:type="dxa"/>
          </w:tcPr>
          <w:p w:rsidR="00696DEA" w:rsidRPr="00D968EC" w:rsidRDefault="00517761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Fonts w:ascii="Times New Roman" w:hAnsi="Times New Roman" w:cs="Times New Roman"/>
                <w:noProof/>
                <w:color w:val="000000"/>
                <w:sz w:val="24"/>
                <w:szCs w:val="32"/>
                <w:shd w:val="clear" w:color="auto" w:fill="FFFFFF"/>
                <w:lang w:eastAsia="en-IE"/>
              </w:rPr>
              <w:drawing>
                <wp:inline distT="0" distB="0" distL="0" distR="0" wp14:anchorId="7ADDD559" wp14:editId="2B4EB357">
                  <wp:extent cx="1674964" cy="2019300"/>
                  <wp:effectExtent l="0" t="0" r="190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G_20170320_132035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764" t="16227" r="764" b="15963"/>
                          <a:stretch/>
                        </pic:blipFill>
                        <pic:spPr bwMode="auto">
                          <a:xfrm>
                            <a:off x="0" y="0"/>
                            <a:ext cx="1680731" cy="2026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DEA" w:rsidRPr="00D968EC" w:rsidTr="00696DEA">
        <w:tc>
          <w:tcPr>
            <w:tcW w:w="4508" w:type="dxa"/>
          </w:tcPr>
          <w:p w:rsidR="00696DEA" w:rsidRPr="00D968EC" w:rsidRDefault="00696DEA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Fonts w:ascii="Times New Roman" w:hAnsi="Times New Roman" w:cs="Times New Roman"/>
                <w:noProof/>
                <w:lang w:eastAsia="en-IE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3175</wp:posOffset>
                  </wp:positionV>
                  <wp:extent cx="3371850" cy="276225"/>
                  <wp:effectExtent l="0" t="0" r="0" b="9525"/>
                  <wp:wrapSquare wrapText="bothSides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86C0B" w:rsidRPr="00D968EC"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  <w:t>The contrast was turned up very high and the image was intensely faded.</w:t>
            </w:r>
          </w:p>
        </w:tc>
        <w:tc>
          <w:tcPr>
            <w:tcW w:w="4508" w:type="dxa"/>
          </w:tcPr>
          <w:p w:rsidR="00696DEA" w:rsidRPr="00D968EC" w:rsidRDefault="00696DEA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Fonts w:ascii="Times New Roman" w:hAnsi="Times New Roman" w:cs="Times New Roman"/>
                <w:noProof/>
                <w:color w:val="000000"/>
                <w:sz w:val="24"/>
                <w:szCs w:val="32"/>
                <w:shd w:val="clear" w:color="auto" w:fill="FFFFFF"/>
                <w:lang w:eastAsia="en-IE"/>
              </w:rPr>
              <w:drawing>
                <wp:inline distT="0" distB="0" distL="0" distR="0">
                  <wp:extent cx="1638300" cy="231289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G_20170320_132209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881" r="8090" b="11135"/>
                          <a:stretch/>
                        </pic:blipFill>
                        <pic:spPr bwMode="auto">
                          <a:xfrm>
                            <a:off x="0" y="0"/>
                            <a:ext cx="1642244" cy="2318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6DEA" w:rsidRPr="00D968EC" w:rsidTr="00696DEA">
        <w:tc>
          <w:tcPr>
            <w:tcW w:w="4508" w:type="dxa"/>
          </w:tcPr>
          <w:p w:rsidR="00696DEA" w:rsidRPr="00D968EC" w:rsidRDefault="00696DEA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Fonts w:ascii="Times New Roman" w:hAnsi="Times New Roman" w:cs="Times New Roman"/>
                <w:noProof/>
                <w:lang w:eastAsia="en-IE"/>
              </w:rPr>
              <w:drawing>
                <wp:anchor distT="0" distB="0" distL="114300" distR="114300" simplePos="0" relativeHeight="251662336" behindDoc="0" locked="0" layoutInCell="1" allowOverlap="1">
                  <wp:simplePos x="0" y="0"/>
                  <wp:positionH relativeFrom="margin">
                    <wp:posOffset>52070</wp:posOffset>
                  </wp:positionH>
                  <wp:positionV relativeFrom="paragraph">
                    <wp:posOffset>59690</wp:posOffset>
                  </wp:positionV>
                  <wp:extent cx="3086100" cy="276225"/>
                  <wp:effectExtent l="0" t="0" r="0" b="9525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761" w:rsidRPr="00D968EC"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  <w:t>The contrast and brightness was increased.</w:t>
            </w:r>
          </w:p>
        </w:tc>
        <w:tc>
          <w:tcPr>
            <w:tcW w:w="4508" w:type="dxa"/>
          </w:tcPr>
          <w:p w:rsidR="00696DEA" w:rsidRPr="00D968EC" w:rsidRDefault="00517761">
            <w:pPr>
              <w:rPr>
                <w:rStyle w:val="ftr"/>
                <w:rFonts w:ascii="Times New Roman" w:hAnsi="Times New Roman" w:cs="Times New Roman"/>
                <w:color w:val="000000"/>
                <w:sz w:val="24"/>
                <w:szCs w:val="32"/>
                <w:shd w:val="clear" w:color="auto" w:fill="FFFFFF"/>
              </w:rPr>
            </w:pPr>
            <w:r w:rsidRPr="00D968EC">
              <w:rPr>
                <w:rFonts w:ascii="Times New Roman" w:hAnsi="Times New Roman" w:cs="Times New Roman"/>
                <w:noProof/>
                <w:color w:val="000000"/>
                <w:sz w:val="24"/>
                <w:szCs w:val="32"/>
                <w:shd w:val="clear" w:color="auto" w:fill="FFFFFF"/>
                <w:lang w:eastAsia="en-IE"/>
              </w:rPr>
              <w:drawing>
                <wp:inline distT="0" distB="0" distL="0" distR="0" wp14:anchorId="13B6CA71" wp14:editId="66811B3A">
                  <wp:extent cx="1599958" cy="2260600"/>
                  <wp:effectExtent l="0" t="0" r="635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G_20170320_131930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09" t="14511" r="5625" b="13832"/>
                          <a:stretch/>
                        </pic:blipFill>
                        <pic:spPr bwMode="auto">
                          <a:xfrm>
                            <a:off x="0" y="0"/>
                            <a:ext cx="1607248" cy="2270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477F" w:rsidRPr="00D968EC" w:rsidRDefault="00F3477F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914D9F" w:rsidRPr="00D968EC" w:rsidRDefault="00914D9F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All the results were like expected and when I completed the assignment I had no more errors.</w:t>
      </w:r>
    </w:p>
    <w:p w:rsidR="00914D9F" w:rsidRPr="00D968EC" w:rsidRDefault="00914D9F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While working on this part I encountered numerous errors in relation to overflow, yellow tint and purple tint. </w:t>
      </w:r>
    </w:p>
    <w:p w:rsidR="00F736B2" w:rsidRPr="00D968EC" w:rsidRDefault="00F736B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In the case of overflow I fixed the issue by setting the r/g/b to min or max values if it surpassed it at either spectrum.</w:t>
      </w:r>
    </w:p>
    <w:p w:rsidR="00F736B2" w:rsidRPr="00D968EC" w:rsidRDefault="00F736B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The yellow tint was a problem with the blue buffer.</w:t>
      </w:r>
    </w:p>
    <w:p w:rsidR="00F736B2" w:rsidRPr="00D968EC" w:rsidRDefault="00F736B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The purple tint was due to the blue being set to max at all times.</w:t>
      </w:r>
    </w:p>
    <w:p w:rsidR="00F736B2" w:rsidRPr="00D968EC" w:rsidRDefault="00F736B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resolved all the problems along the way and I’m certain that my code is working exemplary.</w:t>
      </w:r>
    </w:p>
    <w:p w:rsidR="00517761" w:rsidRPr="00D968EC" w:rsidRDefault="00517761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br w:type="page"/>
      </w:r>
    </w:p>
    <w:p w:rsidR="00517761" w:rsidRPr="00D968EC" w:rsidRDefault="00517761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517761" w:rsidRPr="00D968EC" w:rsidRDefault="00517761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E323A6" w:rsidRPr="00D968EC" w:rsidRDefault="00E323A6" w:rsidP="00E323A6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1.2: Blur effect</w:t>
      </w:r>
    </w:p>
    <w:p w:rsidR="00E323A6" w:rsidRPr="00D968EC" w:rsidRDefault="00F562A6" w:rsidP="00E323A6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am not please</w:t>
      </w:r>
      <w:r w:rsid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d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 with my blur effect. I wasn’t able to achieve</w:t>
      </w:r>
      <w:r w:rsidR="0004496D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 a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 satisfiable working answer.</w:t>
      </w:r>
      <w:r w:rsidR="00916E6B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 </w:t>
      </w:r>
    </w:p>
    <w:p w:rsidR="00916E6B" w:rsidRPr="00D968EC" w:rsidRDefault="00916E6B" w:rsidP="00E323A6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My attempt goes as follows:</w:t>
      </w:r>
    </w:p>
    <w:p w:rsidR="00525714" w:rsidRPr="00D968EC" w:rsidRDefault="00525714" w:rsidP="00525714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I </w:t>
      </w:r>
      <w:r w:rsidR="004C0DF3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still 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went through every row and every column through a nested loop, incrementing a counter each time and ending once the column height was hit.</w:t>
      </w:r>
    </w:p>
    <w:p w:rsidR="00916E6B" w:rsidRPr="00D968EC" w:rsidRDefault="00525714" w:rsidP="00E323A6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had to take pixels from an array, separating them into red/green/blue components.</w:t>
      </w:r>
    </w:p>
    <w:p w:rsidR="00742998" w:rsidRPr="00D968EC" w:rsidRDefault="00742998" w:rsidP="00742998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I achieved this by using logical AND to buffer each specific colour into a register. </w:t>
      </w:r>
    </w:p>
    <w:p w:rsidR="00742998" w:rsidRPr="00D968EC" w:rsidRDefault="00742998" w:rsidP="00742998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742998" w:rsidRPr="00D968EC" w:rsidRDefault="00742998" w:rsidP="00742998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used #0x00FF0000 as a buffer for blue.</w:t>
      </w:r>
    </w:p>
    <w:p w:rsidR="00742998" w:rsidRPr="00D968EC" w:rsidRDefault="00742998" w:rsidP="00742998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used #0x0000FF00 as a buffer for green.</w:t>
      </w:r>
    </w:p>
    <w:p w:rsidR="00742998" w:rsidRPr="00D968EC" w:rsidRDefault="00742998" w:rsidP="00742998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used #0x000000FF as a buffer for red.</w:t>
      </w:r>
    </w:p>
    <w:p w:rsidR="00742998" w:rsidRPr="00D968EC" w:rsidRDefault="00742998" w:rsidP="00E323A6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525714" w:rsidRPr="00D968EC" w:rsidRDefault="00525714" w:rsidP="00E323A6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I tried to save the pixels to the stack </w:t>
      </w:r>
      <w:r w:rsid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using the stack 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pointer and retrieve an old copy at each iteration. This would mix the different pixels around and in turn make the pic</w:t>
      </w:r>
      <w:r w:rsidR="00F8300D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ture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 blurry.</w:t>
      </w:r>
    </w:p>
    <w:p w:rsidR="00D968EC" w:rsidRPr="00D968EC" w:rsidRDefault="00D968EC" w:rsidP="00E323A6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LDR R1, =5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</w:p>
    <w:p w:rsidR="00E323A6" w:rsidRPr="00D968EC" w:rsidRDefault="00D968EC" w:rsidP="00E323A6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set the radius to be equal 5.</w:t>
      </w:r>
    </w:p>
    <w:p w:rsidR="00F736B2" w:rsidRPr="00D968EC" w:rsidRDefault="00F736B2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br w:type="page"/>
      </w:r>
    </w:p>
    <w:p w:rsidR="00E323A6" w:rsidRPr="00D968EC" w:rsidRDefault="00E323A6" w:rsidP="00E323A6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1.3: Bonus effect.</w:t>
      </w:r>
    </w:p>
    <w:p w:rsidR="00192928" w:rsidRPr="00D968EC" w:rsidRDefault="00192928" w:rsidP="00E323A6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For the bonus effect I decided to invert the image colours</w:t>
      </w:r>
      <w:r w:rsidR="006761DC"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 of the TCD crest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.</w:t>
      </w:r>
    </w:p>
    <w:p w:rsidR="008F0DA2" w:rsidRPr="00D968EC" w:rsidRDefault="008F0DA2" w:rsidP="00E323A6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again went through every row and every column through a nested loop, incrementing a counter each time and ending once the column height was hit.</w:t>
      </w:r>
    </w:p>
    <w:p w:rsidR="00DF6E0B" w:rsidRPr="00D968EC" w:rsidRDefault="00DF6E0B" w:rsidP="00DF6E0B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I used a nested loop again to go through the array of pixels, going through each row and each then each column in the row. I created a counter for the columns and rows, incrementing once each row or columns pixels were operated on. </w:t>
      </w:r>
    </w:p>
    <w:p w:rsidR="00DF6E0B" w:rsidRPr="00D968EC" w:rsidRDefault="00DF6E0B" w:rsidP="00DF6E0B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row</w:t>
      </w:r>
    </w:p>
    <w:p w:rsidR="00DF6E0B" w:rsidRPr="00D968EC" w:rsidRDefault="00DF6E0B" w:rsidP="00DF6E0B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CMP R11, R5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;if(row!=colHeight)</w:t>
      </w:r>
    </w:p>
    <w:p w:rsidR="00DF6E0B" w:rsidRPr="00D968EC" w:rsidRDefault="00DF6E0B" w:rsidP="00DF6E0B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BEQ endRow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;{</w:t>
      </w:r>
    </w:p>
    <w:p w:rsidR="00DF6E0B" w:rsidRPr="00D968EC" w:rsidRDefault="00DF6E0B" w:rsidP="00DF6E0B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</w:p>
    <w:p w:rsidR="00DF6E0B" w:rsidRPr="00D968EC" w:rsidRDefault="00DF6E0B" w:rsidP="00DF6E0B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column</w:t>
      </w:r>
    </w:p>
    <w:p w:rsidR="00DF6E0B" w:rsidRPr="00D968EC" w:rsidRDefault="00DF6E0B" w:rsidP="00DF6E0B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CMP R12, R6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;if(col!=rowWidth)</w:t>
      </w:r>
    </w:p>
    <w:p w:rsidR="00DF6E0B" w:rsidRPr="00D968EC" w:rsidRDefault="00DF6E0B" w:rsidP="00DF6E0B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BEQ endColumn</w:t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ab/>
        <w:t>;{</w:t>
      </w:r>
    </w:p>
    <w:p w:rsidR="00DF6E0B" w:rsidRPr="00D968EC" w:rsidRDefault="00DF6E0B" w:rsidP="00DF6E0B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This is how the loop branched back:</w:t>
      </w:r>
    </w:p>
    <w:p w:rsidR="00DF6E0B" w:rsidRPr="00D968EC" w:rsidRDefault="00DF6E0B" w:rsidP="00E323A6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Fonts w:ascii="Times New Roman" w:hAnsi="Times New Roman" w:cs="Times New Roman"/>
          <w:noProof/>
          <w:lang w:eastAsia="en-IE"/>
        </w:rPr>
        <w:drawing>
          <wp:inline distT="0" distB="0" distL="0" distR="0" wp14:anchorId="531242C2" wp14:editId="7E9800FD">
            <wp:extent cx="3333750" cy="1362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61"/>
                    <a:stretch/>
                  </pic:blipFill>
                  <pic:spPr bwMode="auto">
                    <a:xfrm>
                      <a:off x="0" y="0"/>
                      <a:ext cx="333375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1DC" w:rsidRPr="00D968EC" w:rsidRDefault="006761DC" w:rsidP="006761DC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I had to take pixels from an array, separating them into red/green/blue components and manipulate them to invert and store the pixel back in. </w:t>
      </w:r>
    </w:p>
    <w:p w:rsidR="006761DC" w:rsidRPr="00D968EC" w:rsidRDefault="006761DC" w:rsidP="006761DC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To extract a specific colour from a pixel I had to use logical AND with a specific buffer location for each colour.</w:t>
      </w:r>
    </w:p>
    <w:p w:rsidR="006761DC" w:rsidRPr="00D968EC" w:rsidRDefault="006761DC" w:rsidP="006761DC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Fonts w:ascii="Times New Roman" w:hAnsi="Times New Roman" w:cs="Times New Roman"/>
          <w:noProof/>
          <w:lang w:eastAsia="en-IE"/>
        </w:rPr>
        <w:drawing>
          <wp:anchor distT="0" distB="0" distL="114300" distR="114300" simplePos="0" relativeHeight="251666432" behindDoc="0" locked="0" layoutInCell="1" allowOverlap="1" wp14:anchorId="3911BF6D" wp14:editId="78E99A14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3000375" cy="464820"/>
            <wp:effectExtent l="0" t="0" r="952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This code takes the significant bits for the green component and shifts it right so you can operate on it.</w:t>
      </w:r>
    </w:p>
    <w:p w:rsidR="006761DC" w:rsidRPr="00D968EC" w:rsidRDefault="006761DC" w:rsidP="006761D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used #0x00FF0000 as a buffer for blue.</w:t>
      </w:r>
    </w:p>
    <w:p w:rsidR="006761DC" w:rsidRPr="00D968EC" w:rsidRDefault="006761DC" w:rsidP="006761D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used #0x0000FF00 as a buffer for green.</w:t>
      </w:r>
    </w:p>
    <w:p w:rsidR="006761DC" w:rsidRPr="00D968EC" w:rsidRDefault="006761DC" w:rsidP="006761D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used #0x000000FF as a buffer for red.</w:t>
      </w:r>
    </w:p>
    <w:p w:rsidR="006761DC" w:rsidRPr="00D968EC" w:rsidRDefault="006761DC" w:rsidP="006761D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24432D" w:rsidRPr="00D968EC" w:rsidRDefault="0024432D" w:rsidP="006761D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In order to operate on the code I logically shifted blue and green.(LSR#16 and LSR#8 respectively).</w:t>
      </w:r>
    </w:p>
    <w:p w:rsidR="006761DC" w:rsidRPr="00D968EC" w:rsidRDefault="006761DC" w:rsidP="006761D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6761DC" w:rsidRPr="00D968EC" w:rsidRDefault="006761DC" w:rsidP="006761DC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 xml:space="preserve">After I subtracted each colour from 255. This inverted the red, green and blue. </w:t>
      </w:r>
    </w:p>
    <w:p w:rsidR="006761DC" w:rsidRPr="00D968EC" w:rsidRDefault="006761DC" w:rsidP="006761DC">
      <w:pPr>
        <w:spacing w:after="0"/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6761DC" w:rsidRPr="00D968EC" w:rsidRDefault="006761DC" w:rsidP="006761DC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adjusted my red green and blue values for overflow and exceeding the 255 limit.</w:t>
      </w:r>
    </w:p>
    <w:p w:rsidR="006761DC" w:rsidRPr="00D968EC" w:rsidRDefault="006761DC" w:rsidP="006761DC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If the register value was above 0xF0000000 I assumed it overflowed and set the value to 0, which is the min.</w:t>
      </w:r>
    </w:p>
    <w:p w:rsidR="006761DC" w:rsidRPr="00D968EC" w:rsidRDefault="006761DC" w:rsidP="006761DC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After that if the register was still more than 255 I set it to 255, which is the max.</w:t>
      </w:r>
    </w:p>
    <w:p w:rsidR="006761DC" w:rsidRPr="00D968EC" w:rsidRDefault="006761DC" w:rsidP="006761DC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repeated this for all 3 colour values.</w:t>
      </w:r>
    </w:p>
    <w:p w:rsidR="0024432D" w:rsidRPr="00D968EC" w:rsidRDefault="0024432D" w:rsidP="006761DC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I logically shift blue and green(LSL#16, LSL#8) to return to its original positions.</w:t>
      </w:r>
    </w:p>
    <w:p w:rsidR="00DF6E0B" w:rsidRPr="00D968EC" w:rsidRDefault="00DF6E0B" w:rsidP="006761DC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The red, green and blue now in their original positions.</w:t>
      </w:r>
    </w:p>
    <w:p w:rsidR="006761DC" w:rsidRPr="00D968EC" w:rsidRDefault="006761DC" w:rsidP="006761DC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The updated image gets re-displayed after all the operations have been performed.</w:t>
      </w:r>
    </w:p>
    <w:p w:rsidR="006761DC" w:rsidRPr="00D968EC" w:rsidRDefault="006761DC" w:rsidP="006761DC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  <w:t>TESTING:</w:t>
      </w:r>
    </w:p>
    <w:p w:rsidR="00673E54" w:rsidRPr="00D968EC" w:rsidRDefault="00673E54" w:rsidP="00E323A6">
      <w:pPr>
        <w:rPr>
          <w:rStyle w:val="ftr"/>
          <w:rFonts w:ascii="Times New Roman" w:hAnsi="Times New Roman" w:cs="Times New Roman"/>
          <w:color w:val="000000"/>
          <w:sz w:val="24"/>
          <w:szCs w:val="32"/>
          <w:shd w:val="clear" w:color="auto" w:fill="FFFFFF"/>
        </w:rPr>
      </w:pPr>
    </w:p>
    <w:p w:rsidR="00E323A6" w:rsidRPr="00D968EC" w:rsidRDefault="00734D31" w:rsidP="00734D31">
      <w:pPr>
        <w:rPr>
          <w:rStyle w:val="ftr"/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D968EC">
        <w:rPr>
          <w:rFonts w:ascii="Times New Roman" w:hAnsi="Times New Roman" w:cs="Times New Roman"/>
          <w:noProof/>
          <w:color w:val="000000"/>
          <w:sz w:val="24"/>
          <w:shd w:val="clear" w:color="auto" w:fill="FFFFFF"/>
          <w:lang w:eastAsia="en-IE"/>
        </w:rPr>
        <w:drawing>
          <wp:inline distT="0" distB="0" distL="0" distR="0">
            <wp:extent cx="2714625" cy="362205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20170320_134819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0" t="19667" b="9298"/>
                    <a:stretch/>
                  </pic:blipFill>
                  <pic:spPr bwMode="auto">
                    <a:xfrm>
                      <a:off x="0" y="0"/>
                      <a:ext cx="2714953" cy="362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E0B" w:rsidRPr="00D968EC" w:rsidRDefault="00DF6E0B" w:rsidP="00734D31">
      <w:pPr>
        <w:rPr>
          <w:rStyle w:val="ftr"/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hd w:val="clear" w:color="auto" w:fill="FFFFFF"/>
        </w:rPr>
        <w:t>The program worked as intended.</w:t>
      </w:r>
    </w:p>
    <w:p w:rsidR="00DF6E0B" w:rsidRPr="00D968EC" w:rsidRDefault="00DF6E0B" w:rsidP="00DF6E0B">
      <w:pPr>
        <w:spacing w:after="0"/>
        <w:rPr>
          <w:rStyle w:val="ftr"/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hd w:val="clear" w:color="auto" w:fill="FFFFFF"/>
        </w:rPr>
        <w:t>The</w:t>
      </w:r>
      <w:r w:rsidR="006A6523">
        <w:rPr>
          <w:rStyle w:val="ftr"/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bright</w:t>
      </w:r>
      <w:bookmarkStart w:id="0" w:name="_GoBack"/>
      <w:bookmarkEnd w:id="0"/>
      <w:r w:rsidRPr="00D968EC">
        <w:rPr>
          <w:rStyle w:val="ftr"/>
          <w:rFonts w:ascii="Times New Roman" w:hAnsi="Times New Roman" w:cs="Times New Roman"/>
          <w:color w:val="000000"/>
          <w:sz w:val="24"/>
          <w:shd w:val="clear" w:color="auto" w:fill="FFFFFF"/>
        </w:rPr>
        <w:t xml:space="preserve"> blue was inverted to orange.</w:t>
      </w:r>
    </w:p>
    <w:p w:rsidR="00DF6E0B" w:rsidRPr="00D968EC" w:rsidRDefault="00DF6E0B" w:rsidP="00DF6E0B">
      <w:pPr>
        <w:spacing w:after="0"/>
        <w:rPr>
          <w:rStyle w:val="ftr"/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hd w:val="clear" w:color="auto" w:fill="FFFFFF"/>
        </w:rPr>
        <w:t xml:space="preserve">The yellow to </w:t>
      </w:r>
      <w:r w:rsidR="006A6523">
        <w:rPr>
          <w:rStyle w:val="ftr"/>
          <w:rFonts w:ascii="Times New Roman" w:hAnsi="Times New Roman" w:cs="Times New Roman"/>
          <w:color w:val="000000"/>
          <w:sz w:val="24"/>
          <w:shd w:val="clear" w:color="auto" w:fill="FFFFFF"/>
        </w:rPr>
        <w:t xml:space="preserve">dark </w:t>
      </w:r>
      <w:r w:rsidRPr="00D968EC">
        <w:rPr>
          <w:rStyle w:val="ftr"/>
          <w:rFonts w:ascii="Times New Roman" w:hAnsi="Times New Roman" w:cs="Times New Roman"/>
          <w:color w:val="000000"/>
          <w:sz w:val="24"/>
          <w:shd w:val="clear" w:color="auto" w:fill="FFFFFF"/>
        </w:rPr>
        <w:t>blue.</w:t>
      </w:r>
    </w:p>
    <w:p w:rsidR="00DF6E0B" w:rsidRPr="00D968EC" w:rsidRDefault="00DF6E0B" w:rsidP="00DF6E0B">
      <w:pPr>
        <w:spacing w:after="0"/>
        <w:rPr>
          <w:rStyle w:val="ftr"/>
          <w:rFonts w:ascii="Times New Roman" w:hAnsi="Times New Roman" w:cs="Times New Roman"/>
          <w:color w:val="000000"/>
          <w:sz w:val="24"/>
          <w:shd w:val="clear" w:color="auto" w:fill="FFFFFF"/>
        </w:rPr>
      </w:pPr>
      <w:r w:rsidRPr="00D968EC">
        <w:rPr>
          <w:rStyle w:val="ftr"/>
          <w:rFonts w:ascii="Times New Roman" w:hAnsi="Times New Roman" w:cs="Times New Roman"/>
          <w:color w:val="000000"/>
          <w:sz w:val="24"/>
          <w:shd w:val="clear" w:color="auto" w:fill="FFFFFF"/>
        </w:rPr>
        <w:t>The white to black.</w:t>
      </w:r>
    </w:p>
    <w:p w:rsidR="00FB36D9" w:rsidRPr="00D968EC" w:rsidRDefault="00FB36D9" w:rsidP="00FB36D9">
      <w:pPr>
        <w:spacing w:before="120" w:after="0"/>
        <w:rPr>
          <w:rStyle w:val="ftr"/>
          <w:rFonts w:ascii="Times New Roman" w:hAnsi="Times New Roman" w:cs="Times New Roman"/>
          <w:color w:val="000000"/>
          <w:sz w:val="24"/>
          <w:shd w:val="clear" w:color="auto" w:fill="FFFFFF"/>
        </w:rPr>
      </w:pPr>
    </w:p>
    <w:sectPr w:rsidR="00FB36D9" w:rsidRPr="00D968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A02"/>
    <w:rsid w:val="00012A27"/>
    <w:rsid w:val="00016EBC"/>
    <w:rsid w:val="0004496D"/>
    <w:rsid w:val="000A0FB8"/>
    <w:rsid w:val="000B1043"/>
    <w:rsid w:val="000F442D"/>
    <w:rsid w:val="00163D7B"/>
    <w:rsid w:val="00192928"/>
    <w:rsid w:val="001B5A45"/>
    <w:rsid w:val="0024432D"/>
    <w:rsid w:val="00252C9F"/>
    <w:rsid w:val="002A4972"/>
    <w:rsid w:val="003073F8"/>
    <w:rsid w:val="00387DED"/>
    <w:rsid w:val="003A0FD8"/>
    <w:rsid w:val="003D549F"/>
    <w:rsid w:val="003E3628"/>
    <w:rsid w:val="003F6ED0"/>
    <w:rsid w:val="004208EF"/>
    <w:rsid w:val="00444CB8"/>
    <w:rsid w:val="004C0DF3"/>
    <w:rsid w:val="00517761"/>
    <w:rsid w:val="00525714"/>
    <w:rsid w:val="00555978"/>
    <w:rsid w:val="00673E54"/>
    <w:rsid w:val="006761DC"/>
    <w:rsid w:val="00684852"/>
    <w:rsid w:val="00696DEA"/>
    <w:rsid w:val="006A6523"/>
    <w:rsid w:val="0070027A"/>
    <w:rsid w:val="00700493"/>
    <w:rsid w:val="00734D31"/>
    <w:rsid w:val="00742998"/>
    <w:rsid w:val="007A7868"/>
    <w:rsid w:val="007C45C1"/>
    <w:rsid w:val="007F2504"/>
    <w:rsid w:val="008B0E72"/>
    <w:rsid w:val="008F0DA2"/>
    <w:rsid w:val="00914D9F"/>
    <w:rsid w:val="00916E6B"/>
    <w:rsid w:val="00925B79"/>
    <w:rsid w:val="009434B6"/>
    <w:rsid w:val="00986C0B"/>
    <w:rsid w:val="0099452C"/>
    <w:rsid w:val="009A6AC9"/>
    <w:rsid w:val="00A05355"/>
    <w:rsid w:val="00A72C73"/>
    <w:rsid w:val="00AE496E"/>
    <w:rsid w:val="00B102D8"/>
    <w:rsid w:val="00C01A02"/>
    <w:rsid w:val="00C60FDC"/>
    <w:rsid w:val="00C72067"/>
    <w:rsid w:val="00D968EC"/>
    <w:rsid w:val="00DF6E0B"/>
    <w:rsid w:val="00E30A15"/>
    <w:rsid w:val="00E323A6"/>
    <w:rsid w:val="00E53350"/>
    <w:rsid w:val="00ED1D1C"/>
    <w:rsid w:val="00F3477F"/>
    <w:rsid w:val="00F562A6"/>
    <w:rsid w:val="00F736B2"/>
    <w:rsid w:val="00F8300D"/>
    <w:rsid w:val="00FB36D9"/>
    <w:rsid w:val="00FD3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D5FD57-142A-4664-B06A-C7451BAE7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tb">
    <w:name w:val="ftb"/>
    <w:basedOn w:val="DefaultParagraphFont"/>
    <w:rsid w:val="00C01A02"/>
  </w:style>
  <w:style w:type="character" w:customStyle="1" w:styleId="ftr">
    <w:name w:val="ftr"/>
    <w:basedOn w:val="DefaultParagraphFont"/>
    <w:rsid w:val="00C01A02"/>
  </w:style>
  <w:style w:type="character" w:customStyle="1" w:styleId="f99">
    <w:name w:val="f99"/>
    <w:basedOn w:val="DefaultParagraphFont"/>
    <w:rsid w:val="00C01A02"/>
  </w:style>
  <w:style w:type="table" w:styleId="TableGrid">
    <w:name w:val="Table Grid"/>
    <w:basedOn w:val="TableNormal"/>
    <w:uiPriority w:val="39"/>
    <w:rsid w:val="00696D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4112DC2E.dotm</Template>
  <TotalTime>319</TotalTime>
  <Pages>7</Pages>
  <Words>903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Trinity College Dublin</Company>
  <LinksUpToDate>false</LinksUpToDate>
  <CharactersWithSpaces>6039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Slowinski</dc:creator>
  <cp:keywords/>
  <dc:description/>
  <cp:lastModifiedBy>Jakub Slowinski</cp:lastModifiedBy>
  <cp:revision>55</cp:revision>
  <dcterms:created xsi:type="dcterms:W3CDTF">2017-03-16T14:00:00Z</dcterms:created>
  <dcterms:modified xsi:type="dcterms:W3CDTF">2017-03-20T16:11:00Z</dcterms:modified>
</cp:coreProperties>
</file>